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BA58A7" w14:textId="6ECC51BF" w:rsidR="00C94889" w:rsidRPr="00C94889" w:rsidRDefault="00C94889" w:rsidP="00C94889">
      <w:pPr>
        <w:spacing w:after="0"/>
        <w:jc w:val="center"/>
        <w:rPr>
          <w:szCs w:val="28"/>
          <w:lang w:val="en-US"/>
        </w:rPr>
      </w:pPr>
      <w:r w:rsidRPr="00C94889">
        <w:rPr>
          <w:szCs w:val="28"/>
        </w:rPr>
        <w:t>Мартыненко Анна 5130201</w:t>
      </w:r>
      <w:r w:rsidRPr="00C94889">
        <w:rPr>
          <w:szCs w:val="28"/>
          <w:lang w:val="en-US"/>
        </w:rPr>
        <w:t>/30003</w:t>
      </w:r>
    </w:p>
    <w:p w14:paraId="6818EE6E" w14:textId="500EAE4A" w:rsidR="0023073C" w:rsidRPr="00515982" w:rsidRDefault="00BB0FF3" w:rsidP="00515982">
      <w:pPr>
        <w:pStyle w:val="a3"/>
        <w:numPr>
          <w:ilvl w:val="0"/>
          <w:numId w:val="2"/>
        </w:numPr>
        <w:spacing w:after="0"/>
        <w:ind w:left="360"/>
        <w:jc w:val="both"/>
        <w:rPr>
          <w:szCs w:val="28"/>
        </w:rPr>
      </w:pPr>
      <w:r w:rsidRPr="00515982">
        <w:rPr>
          <w:b/>
          <w:szCs w:val="28"/>
        </w:rPr>
        <w:t>Наименование проекта</w:t>
      </w:r>
      <w:r w:rsidR="00515982" w:rsidRPr="00515982">
        <w:rPr>
          <w:szCs w:val="28"/>
        </w:rPr>
        <w:t>:</w:t>
      </w:r>
      <w:r w:rsidR="00515982">
        <w:rPr>
          <w:szCs w:val="28"/>
        </w:rPr>
        <w:t xml:space="preserve"> </w:t>
      </w:r>
      <w:proofErr w:type="spellStart"/>
      <w:r w:rsidR="009A00D9" w:rsidRPr="00515982">
        <w:rPr>
          <w:szCs w:val="28"/>
        </w:rPr>
        <w:t>Телеграм</w:t>
      </w:r>
      <w:proofErr w:type="spellEnd"/>
      <w:r w:rsidR="009A00D9" w:rsidRPr="00515982">
        <w:rPr>
          <w:szCs w:val="28"/>
        </w:rPr>
        <w:t xml:space="preserve"> бот </w:t>
      </w:r>
      <w:r w:rsidR="009A00D9" w:rsidRPr="00515982">
        <w:rPr>
          <w:rFonts w:cs="Times New Roman"/>
          <w:szCs w:val="28"/>
        </w:rPr>
        <w:t>«</w:t>
      </w:r>
      <w:r w:rsidR="009A00D9" w:rsidRPr="00515982">
        <w:rPr>
          <w:szCs w:val="28"/>
        </w:rPr>
        <w:t>Г</w:t>
      </w:r>
      <w:r w:rsidR="0023073C" w:rsidRPr="00515982">
        <w:rPr>
          <w:szCs w:val="28"/>
        </w:rPr>
        <w:t xml:space="preserve">ид по историческим местам и традициям </w:t>
      </w:r>
      <w:proofErr w:type="spellStart"/>
      <w:r w:rsidR="0023073C" w:rsidRPr="00515982">
        <w:rPr>
          <w:szCs w:val="28"/>
        </w:rPr>
        <w:t>СПбПУ</w:t>
      </w:r>
      <w:proofErr w:type="spellEnd"/>
      <w:r w:rsidR="0023073C" w:rsidRPr="00515982">
        <w:rPr>
          <w:szCs w:val="28"/>
        </w:rPr>
        <w:t xml:space="preserve"> им. Петра Великого</w:t>
      </w:r>
      <w:r w:rsidR="009A00D9" w:rsidRPr="00515982">
        <w:rPr>
          <w:rFonts w:cs="Times New Roman"/>
          <w:szCs w:val="28"/>
        </w:rPr>
        <w:t>».</w:t>
      </w:r>
    </w:p>
    <w:p w14:paraId="7683F8A8" w14:textId="07E432E1" w:rsidR="0023073C" w:rsidRPr="00515982" w:rsidRDefault="00BB0FF3" w:rsidP="00515982">
      <w:pPr>
        <w:pStyle w:val="a3"/>
        <w:numPr>
          <w:ilvl w:val="0"/>
          <w:numId w:val="2"/>
        </w:numPr>
        <w:spacing w:after="0"/>
        <w:ind w:left="360"/>
        <w:jc w:val="both"/>
        <w:rPr>
          <w:szCs w:val="28"/>
        </w:rPr>
      </w:pPr>
      <w:r w:rsidRPr="00515982">
        <w:rPr>
          <w:b/>
          <w:szCs w:val="28"/>
        </w:rPr>
        <w:t>Цель</w:t>
      </w:r>
      <w:r w:rsidR="00515982">
        <w:rPr>
          <w:szCs w:val="28"/>
        </w:rPr>
        <w:t>: с</w:t>
      </w:r>
      <w:r w:rsidR="00F4286A" w:rsidRPr="00515982">
        <w:rPr>
          <w:szCs w:val="28"/>
        </w:rPr>
        <w:t xml:space="preserve">окращение времени доступа к информации об исторических местах и традициях </w:t>
      </w:r>
      <w:proofErr w:type="spellStart"/>
      <w:r w:rsidR="00F4286A" w:rsidRPr="00515982">
        <w:rPr>
          <w:szCs w:val="28"/>
        </w:rPr>
        <w:t>СПбПУ</w:t>
      </w:r>
      <w:proofErr w:type="spellEnd"/>
      <w:r w:rsidR="00F4286A" w:rsidRPr="00515982">
        <w:rPr>
          <w:szCs w:val="28"/>
        </w:rPr>
        <w:t>.</w:t>
      </w:r>
    </w:p>
    <w:p w14:paraId="4F1BB45F" w14:textId="514652E4" w:rsidR="0023073C" w:rsidRPr="00515A5B" w:rsidRDefault="00BB0FF3" w:rsidP="0023073C">
      <w:pPr>
        <w:pStyle w:val="a3"/>
        <w:numPr>
          <w:ilvl w:val="0"/>
          <w:numId w:val="2"/>
        </w:numPr>
        <w:spacing w:after="0"/>
        <w:ind w:left="360"/>
        <w:jc w:val="both"/>
        <w:rPr>
          <w:szCs w:val="28"/>
        </w:rPr>
      </w:pPr>
      <w:r w:rsidRPr="00515982">
        <w:rPr>
          <w:b/>
          <w:szCs w:val="28"/>
        </w:rPr>
        <w:t>Заинтересованные лица</w:t>
      </w:r>
      <w:r w:rsidR="00E02454" w:rsidRPr="00515A5B">
        <w:rPr>
          <w:szCs w:val="28"/>
        </w:rPr>
        <w:t>.</w:t>
      </w:r>
    </w:p>
    <w:p w14:paraId="43DABE1D" w14:textId="541792D5" w:rsidR="00934249" w:rsidRPr="00C94889" w:rsidRDefault="00953926" w:rsidP="00C94889">
      <w:pPr>
        <w:pStyle w:val="a3"/>
        <w:spacing w:after="0"/>
        <w:ind w:left="360"/>
        <w:jc w:val="both"/>
        <w:rPr>
          <w:szCs w:val="28"/>
          <w:lang w:val="en-US"/>
        </w:rPr>
      </w:pPr>
      <w:r w:rsidRPr="00515A5B">
        <w:rPr>
          <w:szCs w:val="28"/>
        </w:rPr>
        <w:tab/>
        <w:t>Абитуриенты, студенты.</w:t>
      </w:r>
    </w:p>
    <w:p w14:paraId="62BEF08F" w14:textId="11E6D843" w:rsidR="00BB0FF3" w:rsidRPr="00515A5B" w:rsidRDefault="00BB0FF3" w:rsidP="00BB0FF3">
      <w:pPr>
        <w:pStyle w:val="a3"/>
        <w:numPr>
          <w:ilvl w:val="0"/>
          <w:numId w:val="2"/>
        </w:numPr>
        <w:spacing w:after="0"/>
        <w:ind w:left="360"/>
        <w:jc w:val="both"/>
        <w:rPr>
          <w:szCs w:val="28"/>
        </w:rPr>
      </w:pPr>
      <w:r w:rsidRPr="00515982">
        <w:rPr>
          <w:b/>
          <w:szCs w:val="28"/>
        </w:rPr>
        <w:t>Ожидание сторон</w:t>
      </w:r>
      <w:r w:rsidR="00E02454" w:rsidRPr="00515A5B">
        <w:rPr>
          <w:szCs w:val="28"/>
        </w:rPr>
        <w:t>.</w:t>
      </w:r>
    </w:p>
    <w:p w14:paraId="2768C6FA" w14:textId="6A82CD3D" w:rsidR="00C94889" w:rsidRPr="002D1A2A" w:rsidRDefault="0023073C" w:rsidP="0023073C">
      <w:pPr>
        <w:pStyle w:val="a3"/>
        <w:spacing w:after="0"/>
        <w:ind w:left="360"/>
        <w:jc w:val="both"/>
        <w:rPr>
          <w:szCs w:val="28"/>
        </w:rPr>
      </w:pPr>
      <w:r w:rsidRPr="00515A5B">
        <w:rPr>
          <w:szCs w:val="28"/>
        </w:rPr>
        <w:tab/>
      </w:r>
      <w:r w:rsidR="00E02454" w:rsidRPr="002D1A2A">
        <w:rPr>
          <w:szCs w:val="28"/>
        </w:rPr>
        <w:t>Абитуриент</w:t>
      </w:r>
      <w:r w:rsidR="00C94889" w:rsidRPr="002D1A2A">
        <w:rPr>
          <w:szCs w:val="28"/>
        </w:rPr>
        <w:t xml:space="preserve">ы ожидают </w:t>
      </w:r>
      <w:r w:rsidR="006949FE">
        <w:rPr>
          <w:kern w:val="0"/>
          <w:szCs w:val="28"/>
          <w14:ligatures w14:val="none"/>
        </w:rPr>
        <w:t>получить доступный источник интересной исторической информации об университете для знакомства с его историей.</w:t>
      </w:r>
      <w:bookmarkStart w:id="0" w:name="_GoBack"/>
      <w:bookmarkEnd w:id="0"/>
    </w:p>
    <w:p w14:paraId="72242D4E" w14:textId="68848EBE" w:rsidR="0023073C" w:rsidRPr="00515A5B" w:rsidRDefault="00E02454" w:rsidP="00C94889">
      <w:pPr>
        <w:pStyle w:val="a3"/>
        <w:spacing w:after="0"/>
        <w:ind w:left="360" w:firstLine="348"/>
        <w:jc w:val="both"/>
        <w:rPr>
          <w:szCs w:val="28"/>
        </w:rPr>
      </w:pPr>
      <w:r w:rsidRPr="00A81C79">
        <w:rPr>
          <w:szCs w:val="28"/>
        </w:rPr>
        <w:t>Студент</w:t>
      </w:r>
      <w:r w:rsidR="00C94889" w:rsidRPr="00A81C79">
        <w:rPr>
          <w:szCs w:val="28"/>
        </w:rPr>
        <w:t>ы</w:t>
      </w:r>
      <w:r w:rsidRPr="00A81C79">
        <w:rPr>
          <w:szCs w:val="28"/>
        </w:rPr>
        <w:t xml:space="preserve"> ожидают получить доступный источник структурированной</w:t>
      </w:r>
      <w:r w:rsidR="00594DE7" w:rsidRPr="00A81C79">
        <w:rPr>
          <w:szCs w:val="28"/>
        </w:rPr>
        <w:t xml:space="preserve"> исторической</w:t>
      </w:r>
      <w:r w:rsidRPr="00A81C79">
        <w:rPr>
          <w:szCs w:val="28"/>
        </w:rPr>
        <w:t xml:space="preserve"> информации</w:t>
      </w:r>
      <w:r w:rsidR="00C94889" w:rsidRPr="00A81C79">
        <w:rPr>
          <w:szCs w:val="28"/>
        </w:rPr>
        <w:t xml:space="preserve"> о кампусе, памятниках и традициях </w:t>
      </w:r>
      <w:proofErr w:type="spellStart"/>
      <w:r w:rsidR="00C94889" w:rsidRPr="00A81C79">
        <w:rPr>
          <w:szCs w:val="28"/>
        </w:rPr>
        <w:t>Политеха</w:t>
      </w:r>
      <w:proofErr w:type="spellEnd"/>
      <w:r w:rsidR="00C94889" w:rsidRPr="00A81C79">
        <w:rPr>
          <w:szCs w:val="28"/>
        </w:rPr>
        <w:t>, а также исторических личностях (ученых-преподавателях, ректорах)</w:t>
      </w:r>
      <w:r w:rsidRPr="00A81C79">
        <w:rPr>
          <w:szCs w:val="28"/>
        </w:rPr>
        <w:t>.</w:t>
      </w:r>
    </w:p>
    <w:p w14:paraId="521F93BC" w14:textId="0EB3E14E" w:rsidR="00BB0FF3" w:rsidRPr="00515982" w:rsidRDefault="00BB0FF3" w:rsidP="00BB0FF3">
      <w:pPr>
        <w:pStyle w:val="a3"/>
        <w:numPr>
          <w:ilvl w:val="0"/>
          <w:numId w:val="2"/>
        </w:numPr>
        <w:spacing w:after="0"/>
        <w:ind w:left="360"/>
        <w:jc w:val="both"/>
        <w:rPr>
          <w:b/>
          <w:szCs w:val="28"/>
        </w:rPr>
      </w:pPr>
      <w:r w:rsidRPr="00515982">
        <w:rPr>
          <w:b/>
          <w:szCs w:val="28"/>
        </w:rPr>
        <w:t>Показатели достижения цели (измеряемые)</w:t>
      </w:r>
    </w:p>
    <w:p w14:paraId="25D73139" w14:textId="484B506C" w:rsidR="007D7B99" w:rsidRPr="00515A5B" w:rsidRDefault="007D7B99" w:rsidP="007D7B99">
      <w:pPr>
        <w:pStyle w:val="a3"/>
        <w:spacing w:after="0"/>
        <w:ind w:left="360"/>
        <w:jc w:val="both"/>
        <w:rPr>
          <w:szCs w:val="28"/>
        </w:rPr>
      </w:pPr>
      <w:r w:rsidRPr="00515A5B">
        <w:rPr>
          <w:szCs w:val="28"/>
        </w:rPr>
        <w:tab/>
      </w:r>
      <w:r w:rsidR="00C94889">
        <w:rPr>
          <w:szCs w:val="28"/>
        </w:rPr>
        <w:t>Время получения пользователями ответов на их запросы не должно превышать 0.5 секунд.</w:t>
      </w:r>
    </w:p>
    <w:p w14:paraId="70DBADCD" w14:textId="106C6229" w:rsidR="00D80758" w:rsidRPr="00515A5B" w:rsidRDefault="00BB0FF3" w:rsidP="00D80758">
      <w:pPr>
        <w:pStyle w:val="a3"/>
        <w:numPr>
          <w:ilvl w:val="0"/>
          <w:numId w:val="2"/>
        </w:numPr>
        <w:spacing w:after="0"/>
        <w:ind w:left="360"/>
        <w:jc w:val="both"/>
        <w:rPr>
          <w:szCs w:val="28"/>
        </w:rPr>
      </w:pPr>
      <w:r w:rsidRPr="00515982">
        <w:rPr>
          <w:b/>
          <w:szCs w:val="28"/>
        </w:rPr>
        <w:t>Задачи</w:t>
      </w:r>
      <w:r w:rsidR="00515A5B">
        <w:rPr>
          <w:szCs w:val="28"/>
        </w:rPr>
        <w:t>.</w:t>
      </w:r>
    </w:p>
    <w:p w14:paraId="58808C99" w14:textId="1375B700" w:rsidR="00515982" w:rsidRDefault="00C34FE6" w:rsidP="00C34FE6">
      <w:pPr>
        <w:pStyle w:val="a3"/>
        <w:spacing w:after="0"/>
        <w:ind w:left="360"/>
        <w:jc w:val="both"/>
        <w:rPr>
          <w:szCs w:val="28"/>
        </w:rPr>
      </w:pPr>
      <w:r w:rsidRPr="00515A5B">
        <w:rPr>
          <w:szCs w:val="28"/>
        </w:rPr>
        <w:tab/>
        <w:t xml:space="preserve">Проект разделен на </w:t>
      </w:r>
      <w:r w:rsidR="00C94889">
        <w:rPr>
          <w:szCs w:val="28"/>
        </w:rPr>
        <w:t>6</w:t>
      </w:r>
      <w:r w:rsidRPr="00515A5B">
        <w:rPr>
          <w:szCs w:val="28"/>
        </w:rPr>
        <w:t xml:space="preserve"> этап</w:t>
      </w:r>
      <w:r w:rsidR="00C94889">
        <w:rPr>
          <w:szCs w:val="28"/>
        </w:rPr>
        <w:t>ов</w:t>
      </w:r>
      <w:r w:rsidRPr="00515A5B">
        <w:rPr>
          <w:szCs w:val="28"/>
        </w:rPr>
        <w:t xml:space="preserve"> в соответствии с задачами: </w:t>
      </w:r>
    </w:p>
    <w:p w14:paraId="25FA46D4" w14:textId="7CFE27DE" w:rsidR="00C94889" w:rsidRDefault="00C94889" w:rsidP="00C94889">
      <w:pPr>
        <w:pStyle w:val="a3"/>
        <w:numPr>
          <w:ilvl w:val="0"/>
          <w:numId w:val="12"/>
        </w:numPr>
        <w:spacing w:after="0"/>
        <w:jc w:val="both"/>
        <w:rPr>
          <w:szCs w:val="28"/>
        </w:rPr>
      </w:pPr>
      <w:r>
        <w:rPr>
          <w:szCs w:val="28"/>
        </w:rPr>
        <w:t>исследование потенциального потребителя</w:t>
      </w:r>
    </w:p>
    <w:p w14:paraId="34E30E51" w14:textId="16421256" w:rsidR="00515982" w:rsidRDefault="00C34FE6" w:rsidP="00515982">
      <w:pPr>
        <w:pStyle w:val="a3"/>
        <w:numPr>
          <w:ilvl w:val="0"/>
          <w:numId w:val="12"/>
        </w:numPr>
        <w:spacing w:after="0"/>
        <w:jc w:val="both"/>
        <w:rPr>
          <w:szCs w:val="28"/>
        </w:rPr>
      </w:pPr>
      <w:r w:rsidRPr="00515982">
        <w:rPr>
          <w:szCs w:val="28"/>
        </w:rPr>
        <w:t xml:space="preserve">сбор </w:t>
      </w:r>
      <w:r w:rsidR="00C94889">
        <w:rPr>
          <w:szCs w:val="28"/>
        </w:rPr>
        <w:t xml:space="preserve">исторической </w:t>
      </w:r>
      <w:r w:rsidRPr="00515982">
        <w:rPr>
          <w:szCs w:val="28"/>
        </w:rPr>
        <w:t>информации</w:t>
      </w:r>
      <w:r w:rsidR="00C94889">
        <w:rPr>
          <w:szCs w:val="28"/>
        </w:rPr>
        <w:t xml:space="preserve"> (история корпусов, памятников, традиций </w:t>
      </w:r>
      <w:proofErr w:type="spellStart"/>
      <w:r w:rsidR="00C94889">
        <w:rPr>
          <w:szCs w:val="28"/>
        </w:rPr>
        <w:t>Политеха</w:t>
      </w:r>
      <w:proofErr w:type="spellEnd"/>
      <w:r w:rsidR="00C94889">
        <w:rPr>
          <w:szCs w:val="28"/>
        </w:rPr>
        <w:t>, информация об исторических личностях)</w:t>
      </w:r>
      <w:r w:rsidRPr="00515982">
        <w:rPr>
          <w:szCs w:val="28"/>
        </w:rPr>
        <w:t xml:space="preserve"> и создание схемы интерфейса, </w:t>
      </w:r>
    </w:p>
    <w:p w14:paraId="393506E4" w14:textId="5ECF53C4" w:rsidR="00C94889" w:rsidRDefault="00C94889" w:rsidP="00515982">
      <w:pPr>
        <w:pStyle w:val="a3"/>
        <w:numPr>
          <w:ilvl w:val="0"/>
          <w:numId w:val="12"/>
        </w:numPr>
        <w:spacing w:after="0"/>
        <w:jc w:val="both"/>
        <w:rPr>
          <w:szCs w:val="28"/>
        </w:rPr>
      </w:pPr>
      <w:r>
        <w:rPr>
          <w:szCs w:val="28"/>
        </w:rPr>
        <w:t>выбор сервера, платформы</w:t>
      </w:r>
      <w:r w:rsidR="006949FE">
        <w:rPr>
          <w:szCs w:val="28"/>
        </w:rPr>
        <w:t xml:space="preserve"> </w:t>
      </w:r>
      <w:proofErr w:type="spellStart"/>
      <w:r w:rsidR="006949FE">
        <w:rPr>
          <w:szCs w:val="28"/>
        </w:rPr>
        <w:t>Телеграм</w:t>
      </w:r>
      <w:proofErr w:type="spellEnd"/>
      <w:r w:rsidR="006949FE">
        <w:rPr>
          <w:szCs w:val="28"/>
        </w:rPr>
        <w:t xml:space="preserve"> бота,</w:t>
      </w:r>
    </w:p>
    <w:p w14:paraId="05A91A03" w14:textId="6C67A26E" w:rsidR="00515982" w:rsidRDefault="006949FE" w:rsidP="00515982">
      <w:pPr>
        <w:pStyle w:val="a3"/>
        <w:numPr>
          <w:ilvl w:val="0"/>
          <w:numId w:val="12"/>
        </w:numPr>
        <w:spacing w:after="0"/>
        <w:jc w:val="both"/>
        <w:rPr>
          <w:szCs w:val="28"/>
        </w:rPr>
      </w:pPr>
      <w:r>
        <w:rPr>
          <w:szCs w:val="28"/>
        </w:rPr>
        <w:t>проектирование базы данных и ее заполнение,</w:t>
      </w:r>
    </w:p>
    <w:p w14:paraId="43579DBC" w14:textId="77777777" w:rsidR="00515982" w:rsidRDefault="00C34FE6" w:rsidP="00515982">
      <w:pPr>
        <w:pStyle w:val="a3"/>
        <w:numPr>
          <w:ilvl w:val="0"/>
          <w:numId w:val="12"/>
        </w:numPr>
        <w:spacing w:after="0"/>
        <w:jc w:val="both"/>
        <w:rPr>
          <w:szCs w:val="28"/>
        </w:rPr>
      </w:pPr>
      <w:r w:rsidRPr="00515982">
        <w:rPr>
          <w:szCs w:val="28"/>
        </w:rPr>
        <w:t xml:space="preserve">разработка </w:t>
      </w:r>
      <w:proofErr w:type="spellStart"/>
      <w:r w:rsidRPr="00515982">
        <w:rPr>
          <w:szCs w:val="28"/>
        </w:rPr>
        <w:t>Телеграм</w:t>
      </w:r>
      <w:proofErr w:type="spellEnd"/>
      <w:r w:rsidRPr="00515982">
        <w:rPr>
          <w:szCs w:val="28"/>
        </w:rPr>
        <w:t xml:space="preserve"> бота с </w:t>
      </w:r>
      <w:proofErr w:type="gramStart"/>
      <w:r w:rsidRPr="00515982">
        <w:rPr>
          <w:szCs w:val="28"/>
        </w:rPr>
        <w:t>подключенным</w:t>
      </w:r>
      <w:proofErr w:type="gramEnd"/>
      <w:r w:rsidRPr="00515982">
        <w:rPr>
          <w:szCs w:val="28"/>
        </w:rPr>
        <w:t xml:space="preserve"> </w:t>
      </w:r>
      <w:r w:rsidRPr="00515982">
        <w:rPr>
          <w:szCs w:val="28"/>
          <w:lang w:val="en-US"/>
        </w:rPr>
        <w:t>API</w:t>
      </w:r>
      <w:r w:rsidRPr="00515982">
        <w:rPr>
          <w:szCs w:val="28"/>
        </w:rPr>
        <w:t xml:space="preserve">, </w:t>
      </w:r>
    </w:p>
    <w:p w14:paraId="134B1B6D" w14:textId="77777777" w:rsidR="00515982" w:rsidRDefault="00C34FE6" w:rsidP="00515982">
      <w:pPr>
        <w:pStyle w:val="a3"/>
        <w:numPr>
          <w:ilvl w:val="0"/>
          <w:numId w:val="12"/>
        </w:numPr>
        <w:spacing w:after="0"/>
        <w:jc w:val="both"/>
        <w:rPr>
          <w:szCs w:val="28"/>
        </w:rPr>
      </w:pPr>
      <w:r w:rsidRPr="00515982">
        <w:rPr>
          <w:szCs w:val="28"/>
        </w:rPr>
        <w:t>тестирование.</w:t>
      </w:r>
      <w:r w:rsidR="0005498F" w:rsidRPr="00515982">
        <w:rPr>
          <w:szCs w:val="28"/>
        </w:rPr>
        <w:t xml:space="preserve"> </w:t>
      </w:r>
    </w:p>
    <w:p w14:paraId="7C140CC7" w14:textId="3450C414" w:rsidR="00C34FE6" w:rsidRPr="00515982" w:rsidRDefault="0005498F" w:rsidP="00515982">
      <w:pPr>
        <w:spacing w:after="0"/>
        <w:jc w:val="both"/>
        <w:rPr>
          <w:szCs w:val="28"/>
        </w:rPr>
      </w:pPr>
      <w:r w:rsidRPr="00515982">
        <w:rPr>
          <w:szCs w:val="28"/>
        </w:rPr>
        <w:t xml:space="preserve">Я отвечаю за </w:t>
      </w:r>
      <w:r w:rsidR="00515982">
        <w:rPr>
          <w:szCs w:val="28"/>
        </w:rPr>
        <w:t xml:space="preserve">сбор информации о корпусах, памятниках и традициях </w:t>
      </w:r>
      <w:proofErr w:type="spellStart"/>
      <w:r w:rsidR="00515982">
        <w:rPr>
          <w:szCs w:val="28"/>
        </w:rPr>
        <w:t>СПбПУ</w:t>
      </w:r>
      <w:proofErr w:type="spellEnd"/>
      <w:r w:rsidRPr="00515982">
        <w:rPr>
          <w:szCs w:val="28"/>
        </w:rPr>
        <w:t>.</w:t>
      </w:r>
    </w:p>
    <w:p w14:paraId="7696614A" w14:textId="0D4E5054" w:rsidR="00C07D27" w:rsidRPr="00515A5B" w:rsidRDefault="00BB0FF3" w:rsidP="00C07D27">
      <w:pPr>
        <w:pStyle w:val="a3"/>
        <w:numPr>
          <w:ilvl w:val="0"/>
          <w:numId w:val="2"/>
        </w:numPr>
        <w:spacing w:after="0"/>
        <w:ind w:left="360"/>
        <w:jc w:val="both"/>
        <w:rPr>
          <w:szCs w:val="28"/>
        </w:rPr>
      </w:pPr>
      <w:r w:rsidRPr="00515982">
        <w:rPr>
          <w:b/>
          <w:szCs w:val="28"/>
        </w:rPr>
        <w:t>Необходимые ресурсы</w:t>
      </w:r>
      <w:r w:rsidR="00515A5B">
        <w:rPr>
          <w:szCs w:val="28"/>
        </w:rPr>
        <w:t>.</w:t>
      </w:r>
    </w:p>
    <w:p w14:paraId="1D0611BE" w14:textId="0037119B" w:rsidR="00515982" w:rsidRDefault="006949FE" w:rsidP="00515982">
      <w:pPr>
        <w:pStyle w:val="a3"/>
        <w:numPr>
          <w:ilvl w:val="0"/>
          <w:numId w:val="13"/>
        </w:numPr>
        <w:spacing w:after="0"/>
        <w:jc w:val="both"/>
        <w:rPr>
          <w:szCs w:val="28"/>
        </w:rPr>
      </w:pPr>
      <w:r>
        <w:rPr>
          <w:szCs w:val="28"/>
        </w:rPr>
        <w:t>исторические источники музея</w:t>
      </w:r>
    </w:p>
    <w:p w14:paraId="0BAAB59F" w14:textId="4C609784" w:rsidR="00515982" w:rsidRPr="00515982" w:rsidRDefault="006949FE" w:rsidP="00515982">
      <w:pPr>
        <w:pStyle w:val="a3"/>
        <w:numPr>
          <w:ilvl w:val="0"/>
          <w:numId w:val="13"/>
        </w:numPr>
        <w:spacing w:after="0"/>
        <w:jc w:val="both"/>
        <w:rPr>
          <w:szCs w:val="28"/>
        </w:rPr>
      </w:pPr>
      <w:r>
        <w:rPr>
          <w:szCs w:val="28"/>
        </w:rPr>
        <w:t>база данных с достоверной исторической информацией</w:t>
      </w:r>
    </w:p>
    <w:p w14:paraId="3EA5E630" w14:textId="6D81CD9C" w:rsidR="00CD3AC6" w:rsidRPr="00515982" w:rsidRDefault="00712194" w:rsidP="00515982">
      <w:pPr>
        <w:pStyle w:val="a3"/>
        <w:numPr>
          <w:ilvl w:val="0"/>
          <w:numId w:val="14"/>
        </w:numPr>
        <w:spacing w:after="0"/>
        <w:jc w:val="both"/>
        <w:rPr>
          <w:szCs w:val="28"/>
        </w:rPr>
      </w:pPr>
      <w:r w:rsidRPr="00515982">
        <w:rPr>
          <w:szCs w:val="28"/>
        </w:rPr>
        <w:t>сервер для бота</w:t>
      </w:r>
      <w:r w:rsidR="00CD3AC6" w:rsidRPr="00515982">
        <w:rPr>
          <w:szCs w:val="28"/>
        </w:rPr>
        <w:t>.</w:t>
      </w:r>
    </w:p>
    <w:p w14:paraId="40650915" w14:textId="7D803CC3" w:rsidR="00C94889" w:rsidRDefault="00BB0FF3" w:rsidP="00C94889">
      <w:pPr>
        <w:pStyle w:val="a3"/>
        <w:numPr>
          <w:ilvl w:val="0"/>
          <w:numId w:val="2"/>
        </w:numPr>
        <w:spacing w:after="0"/>
        <w:ind w:left="360"/>
        <w:jc w:val="both"/>
        <w:rPr>
          <w:b/>
          <w:szCs w:val="28"/>
        </w:rPr>
      </w:pPr>
      <w:r w:rsidRPr="00515982">
        <w:rPr>
          <w:b/>
          <w:szCs w:val="28"/>
        </w:rPr>
        <w:t>Календарный план</w:t>
      </w:r>
      <w:r w:rsidR="00515A5B" w:rsidRPr="00515982">
        <w:rPr>
          <w:b/>
          <w:szCs w:val="28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90"/>
        <w:gridCol w:w="2447"/>
        <w:gridCol w:w="3933"/>
      </w:tblGrid>
      <w:tr w:rsidR="00C94889" w14:paraId="22EE23F1" w14:textId="77777777" w:rsidTr="00C94889">
        <w:tc>
          <w:tcPr>
            <w:tcW w:w="3190" w:type="dxa"/>
          </w:tcPr>
          <w:p w14:paraId="2E6D6351" w14:textId="12F47125" w:rsidR="00C94889" w:rsidRPr="00C94889" w:rsidRDefault="00C94889" w:rsidP="00C94889">
            <w:pPr>
              <w:jc w:val="both"/>
              <w:rPr>
                <w:szCs w:val="28"/>
              </w:rPr>
            </w:pPr>
            <w:r w:rsidRPr="00C94889">
              <w:rPr>
                <w:szCs w:val="28"/>
              </w:rPr>
              <w:t>Название</w:t>
            </w:r>
          </w:p>
        </w:tc>
        <w:tc>
          <w:tcPr>
            <w:tcW w:w="2447" w:type="dxa"/>
          </w:tcPr>
          <w:p w14:paraId="3587DD30" w14:textId="4FEAF632" w:rsidR="00C94889" w:rsidRPr="00C94889" w:rsidRDefault="00C94889" w:rsidP="00C94889">
            <w:pPr>
              <w:jc w:val="both"/>
              <w:rPr>
                <w:szCs w:val="28"/>
              </w:rPr>
            </w:pPr>
            <w:r w:rsidRPr="00C94889">
              <w:rPr>
                <w:szCs w:val="28"/>
              </w:rPr>
              <w:t>Даты</w:t>
            </w:r>
          </w:p>
        </w:tc>
        <w:tc>
          <w:tcPr>
            <w:tcW w:w="3933" w:type="dxa"/>
          </w:tcPr>
          <w:p w14:paraId="383D4E35" w14:textId="36E02426" w:rsidR="00C94889" w:rsidRPr="00C94889" w:rsidRDefault="00C94889" w:rsidP="00C94889">
            <w:pPr>
              <w:jc w:val="both"/>
              <w:rPr>
                <w:szCs w:val="28"/>
              </w:rPr>
            </w:pPr>
            <w:r w:rsidRPr="00C94889">
              <w:rPr>
                <w:szCs w:val="28"/>
              </w:rPr>
              <w:t>Результат</w:t>
            </w:r>
          </w:p>
        </w:tc>
      </w:tr>
      <w:tr w:rsidR="00A81C79" w14:paraId="40AE064D" w14:textId="77777777" w:rsidTr="00C94889">
        <w:tc>
          <w:tcPr>
            <w:tcW w:w="3190" w:type="dxa"/>
          </w:tcPr>
          <w:p w14:paraId="6446E1AB" w14:textId="72B13B8E" w:rsidR="00A81C79" w:rsidRPr="00C94889" w:rsidRDefault="00A81C79" w:rsidP="00C9488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Исследование потенциального потребителя</w:t>
            </w:r>
          </w:p>
        </w:tc>
        <w:tc>
          <w:tcPr>
            <w:tcW w:w="2447" w:type="dxa"/>
          </w:tcPr>
          <w:p w14:paraId="0E4C50D0" w14:textId="587B403C" w:rsidR="00A81C79" w:rsidRPr="00C94889" w:rsidRDefault="00A81C79" w:rsidP="00C9488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15.02.2025-03.03.2025</w:t>
            </w:r>
          </w:p>
        </w:tc>
        <w:tc>
          <w:tcPr>
            <w:tcW w:w="3933" w:type="dxa"/>
          </w:tcPr>
          <w:p w14:paraId="20C5006D" w14:textId="237695B5" w:rsidR="00A81C79" w:rsidRPr="00C94889" w:rsidRDefault="00A81C79" w:rsidP="00C9488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Сформированные заинтересованные лица и ожидания сторон</w:t>
            </w:r>
          </w:p>
        </w:tc>
      </w:tr>
      <w:tr w:rsidR="00C94889" w14:paraId="5EEDF350" w14:textId="77777777" w:rsidTr="00C94889">
        <w:tc>
          <w:tcPr>
            <w:tcW w:w="3190" w:type="dxa"/>
          </w:tcPr>
          <w:p w14:paraId="24E5A27A" w14:textId="18F61E1D" w:rsidR="00C94889" w:rsidRPr="00C94889" w:rsidRDefault="00C94889" w:rsidP="00C9488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Сбор исторической информации </w:t>
            </w:r>
          </w:p>
        </w:tc>
        <w:tc>
          <w:tcPr>
            <w:tcW w:w="2447" w:type="dxa"/>
          </w:tcPr>
          <w:p w14:paraId="1896F891" w14:textId="6E140464" w:rsidR="00C94889" w:rsidRPr="00C94889" w:rsidRDefault="00C94889" w:rsidP="006949FE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03.03.2025-</w:t>
            </w:r>
            <w:r w:rsidR="006949FE">
              <w:rPr>
                <w:szCs w:val="28"/>
              </w:rPr>
              <w:t>01.04</w:t>
            </w:r>
            <w:r>
              <w:rPr>
                <w:szCs w:val="28"/>
              </w:rPr>
              <w:t>.2025</w:t>
            </w:r>
          </w:p>
        </w:tc>
        <w:tc>
          <w:tcPr>
            <w:tcW w:w="3933" w:type="dxa"/>
          </w:tcPr>
          <w:p w14:paraId="72CA88C5" w14:textId="5184EA31" w:rsidR="00C94889" w:rsidRPr="00C94889" w:rsidRDefault="00C94889" w:rsidP="00C9488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Достоверная информация в текстовом формате (</w:t>
            </w:r>
            <w:r>
              <w:rPr>
                <w:szCs w:val="28"/>
                <w:lang w:val="en-US"/>
              </w:rPr>
              <w:t>word</w:t>
            </w:r>
            <w:r w:rsidRPr="00C94889">
              <w:rPr>
                <w:szCs w:val="28"/>
              </w:rPr>
              <w:t xml:space="preserve">) </w:t>
            </w:r>
            <w:r>
              <w:rPr>
                <w:szCs w:val="28"/>
              </w:rPr>
              <w:t xml:space="preserve">о кампусе, традициях, памятниках и выдающихся личностях </w:t>
            </w:r>
            <w:proofErr w:type="spellStart"/>
            <w:r>
              <w:rPr>
                <w:szCs w:val="28"/>
              </w:rPr>
              <w:t>Политеха</w:t>
            </w:r>
            <w:proofErr w:type="spellEnd"/>
          </w:p>
        </w:tc>
      </w:tr>
      <w:tr w:rsidR="00C94889" w14:paraId="5C284109" w14:textId="77777777" w:rsidTr="00C94889">
        <w:tc>
          <w:tcPr>
            <w:tcW w:w="3190" w:type="dxa"/>
          </w:tcPr>
          <w:p w14:paraId="699C26BE" w14:textId="4F2C65D6" w:rsidR="00C94889" w:rsidRPr="00C94889" w:rsidRDefault="00A81C79" w:rsidP="00C9488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Создание схемы интерфейса</w:t>
            </w:r>
          </w:p>
        </w:tc>
        <w:tc>
          <w:tcPr>
            <w:tcW w:w="2447" w:type="dxa"/>
          </w:tcPr>
          <w:p w14:paraId="26872955" w14:textId="5996B42E" w:rsidR="00C94889" w:rsidRPr="00C94889" w:rsidRDefault="00A81C79" w:rsidP="00C9488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03.03.2025-</w:t>
            </w:r>
            <w:r w:rsidR="006949FE">
              <w:rPr>
                <w:szCs w:val="28"/>
              </w:rPr>
              <w:t>01.04.2025</w:t>
            </w:r>
          </w:p>
        </w:tc>
        <w:tc>
          <w:tcPr>
            <w:tcW w:w="3933" w:type="dxa"/>
          </w:tcPr>
          <w:p w14:paraId="2A496158" w14:textId="6CABEB82" w:rsidR="00C94889" w:rsidRPr="00C94889" w:rsidRDefault="00A81C79" w:rsidP="00C9488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Продуманная логика переходов, встроенных медиа, </w:t>
            </w:r>
            <w:r>
              <w:rPr>
                <w:szCs w:val="28"/>
              </w:rPr>
              <w:lastRenderedPageBreak/>
              <w:t>сценариев взаимодействия пользователя с интерфейсом</w:t>
            </w:r>
          </w:p>
        </w:tc>
      </w:tr>
      <w:tr w:rsidR="00C94889" w14:paraId="3CB29F48" w14:textId="77777777" w:rsidTr="00C94889">
        <w:tc>
          <w:tcPr>
            <w:tcW w:w="3190" w:type="dxa"/>
          </w:tcPr>
          <w:p w14:paraId="0F53EED5" w14:textId="2C4BD4E9" w:rsidR="00C94889" w:rsidRPr="00C94889" w:rsidRDefault="00A81C79" w:rsidP="00C94889">
            <w:pPr>
              <w:jc w:val="both"/>
              <w:rPr>
                <w:szCs w:val="28"/>
              </w:rPr>
            </w:pPr>
            <w:r>
              <w:rPr>
                <w:szCs w:val="28"/>
              </w:rPr>
              <w:lastRenderedPageBreak/>
              <w:t>Выбор платформы и сервера</w:t>
            </w:r>
          </w:p>
        </w:tc>
        <w:tc>
          <w:tcPr>
            <w:tcW w:w="2447" w:type="dxa"/>
          </w:tcPr>
          <w:p w14:paraId="21FE1ED3" w14:textId="48C729B8" w:rsidR="00C94889" w:rsidRPr="00C94889" w:rsidRDefault="00A81C79" w:rsidP="00C9488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03.03.2025-</w:t>
            </w:r>
            <w:r w:rsidR="006949FE">
              <w:rPr>
                <w:szCs w:val="28"/>
              </w:rPr>
              <w:t>01.04.2025</w:t>
            </w:r>
          </w:p>
        </w:tc>
        <w:tc>
          <w:tcPr>
            <w:tcW w:w="3933" w:type="dxa"/>
          </w:tcPr>
          <w:p w14:paraId="2CF13608" w14:textId="2118BEAA" w:rsidR="00C94889" w:rsidRPr="00C94889" w:rsidRDefault="00A81C79" w:rsidP="00C9488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Выбранная платформа для бота и сервер, подходящий по финансам и охвату пользователей</w:t>
            </w:r>
          </w:p>
        </w:tc>
      </w:tr>
      <w:tr w:rsidR="00C94889" w14:paraId="3A23D62D" w14:textId="77777777" w:rsidTr="00C94889">
        <w:tc>
          <w:tcPr>
            <w:tcW w:w="3190" w:type="dxa"/>
          </w:tcPr>
          <w:p w14:paraId="2B9566D9" w14:textId="7CFBE420" w:rsidR="00C94889" w:rsidRPr="00C94889" w:rsidRDefault="00A81C79" w:rsidP="00C9488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Создание базы данных</w:t>
            </w:r>
          </w:p>
        </w:tc>
        <w:tc>
          <w:tcPr>
            <w:tcW w:w="2447" w:type="dxa"/>
          </w:tcPr>
          <w:p w14:paraId="1D975692" w14:textId="1A76D0EA" w:rsidR="00C94889" w:rsidRPr="00C94889" w:rsidRDefault="00A81C79" w:rsidP="00C9488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16.03.2025-16.04.2025</w:t>
            </w:r>
          </w:p>
        </w:tc>
        <w:tc>
          <w:tcPr>
            <w:tcW w:w="3933" w:type="dxa"/>
          </w:tcPr>
          <w:p w14:paraId="51E0DA4E" w14:textId="7F7A6206" w:rsidR="00C94889" w:rsidRPr="00A81C79" w:rsidRDefault="00A81C79" w:rsidP="00C9488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Построенная схема базы данных, созданная и заполненная значениями БД</w:t>
            </w:r>
          </w:p>
        </w:tc>
      </w:tr>
      <w:tr w:rsidR="00C94889" w14:paraId="485AF77A" w14:textId="77777777" w:rsidTr="00C94889">
        <w:tc>
          <w:tcPr>
            <w:tcW w:w="3190" w:type="dxa"/>
          </w:tcPr>
          <w:p w14:paraId="0BDC4F26" w14:textId="5D686989" w:rsidR="00C94889" w:rsidRPr="00C94889" w:rsidRDefault="00A81C79" w:rsidP="00C9488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Разработка </w:t>
            </w:r>
            <w:proofErr w:type="spellStart"/>
            <w:r>
              <w:rPr>
                <w:szCs w:val="28"/>
              </w:rPr>
              <w:t>Телеграм</w:t>
            </w:r>
            <w:proofErr w:type="spellEnd"/>
            <w:r>
              <w:rPr>
                <w:szCs w:val="28"/>
              </w:rPr>
              <w:t xml:space="preserve"> бота</w:t>
            </w:r>
          </w:p>
        </w:tc>
        <w:tc>
          <w:tcPr>
            <w:tcW w:w="2447" w:type="dxa"/>
          </w:tcPr>
          <w:p w14:paraId="1DD50D45" w14:textId="7460CB5F" w:rsidR="00C94889" w:rsidRPr="00C94889" w:rsidRDefault="00A81C79" w:rsidP="00C9488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08.04.2025-10.05.2025</w:t>
            </w:r>
          </w:p>
        </w:tc>
        <w:tc>
          <w:tcPr>
            <w:tcW w:w="3933" w:type="dxa"/>
          </w:tcPr>
          <w:p w14:paraId="116AC6D8" w14:textId="08E3B34A" w:rsidR="00C94889" w:rsidRPr="00A81C79" w:rsidRDefault="00A81C79" w:rsidP="00A81C7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Создание бота, подключение БД к боту, интегрирование </w:t>
            </w:r>
            <w:r>
              <w:rPr>
                <w:szCs w:val="28"/>
                <w:lang w:val="en-US"/>
              </w:rPr>
              <w:t>API</w:t>
            </w:r>
            <w:r w:rsidRPr="00A81C79">
              <w:rPr>
                <w:szCs w:val="28"/>
              </w:rPr>
              <w:t xml:space="preserve"> </w:t>
            </w:r>
            <w:r>
              <w:rPr>
                <w:szCs w:val="28"/>
              </w:rPr>
              <w:t>карт, реализация схемы интерфейса</w:t>
            </w:r>
          </w:p>
        </w:tc>
      </w:tr>
      <w:tr w:rsidR="00C94889" w14:paraId="09DA9093" w14:textId="77777777" w:rsidTr="00C94889">
        <w:tc>
          <w:tcPr>
            <w:tcW w:w="3190" w:type="dxa"/>
          </w:tcPr>
          <w:p w14:paraId="64D4E733" w14:textId="4EC32CDB" w:rsidR="00C94889" w:rsidRPr="00C94889" w:rsidRDefault="00A81C79" w:rsidP="00C9488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Тестирование и защита проекта</w:t>
            </w:r>
          </w:p>
        </w:tc>
        <w:tc>
          <w:tcPr>
            <w:tcW w:w="2447" w:type="dxa"/>
          </w:tcPr>
          <w:p w14:paraId="56B66E3C" w14:textId="4B86D867" w:rsidR="00C94889" w:rsidRPr="00C94889" w:rsidRDefault="00A81C79" w:rsidP="00C9488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10.05.2025-24.05.2025</w:t>
            </w:r>
          </w:p>
        </w:tc>
        <w:tc>
          <w:tcPr>
            <w:tcW w:w="3933" w:type="dxa"/>
          </w:tcPr>
          <w:p w14:paraId="2FAFE46A" w14:textId="57700AAD" w:rsidR="00C94889" w:rsidRPr="00C94889" w:rsidRDefault="00A81C79" w:rsidP="00C9488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Проверка удобства интерфейса, исправление багов, защита проекта</w:t>
            </w:r>
          </w:p>
        </w:tc>
      </w:tr>
    </w:tbl>
    <w:p w14:paraId="3BA7FB01" w14:textId="77777777" w:rsidR="00C94889" w:rsidRPr="00C94889" w:rsidRDefault="00C94889" w:rsidP="00C94889">
      <w:pPr>
        <w:spacing w:after="0"/>
        <w:jc w:val="both"/>
        <w:rPr>
          <w:b/>
          <w:szCs w:val="28"/>
        </w:rPr>
      </w:pPr>
    </w:p>
    <w:p w14:paraId="542E7B87" w14:textId="28FE88DA" w:rsidR="00E353CB" w:rsidRPr="00515982" w:rsidRDefault="00BB0FF3" w:rsidP="00E353CB">
      <w:pPr>
        <w:pStyle w:val="a3"/>
        <w:numPr>
          <w:ilvl w:val="0"/>
          <w:numId w:val="2"/>
        </w:numPr>
        <w:spacing w:after="0"/>
        <w:ind w:left="360"/>
        <w:jc w:val="both"/>
        <w:rPr>
          <w:b/>
          <w:szCs w:val="28"/>
        </w:rPr>
      </w:pPr>
      <w:r w:rsidRPr="00515982">
        <w:rPr>
          <w:b/>
          <w:szCs w:val="28"/>
        </w:rPr>
        <w:t>Риски, препятствующие решению задачи</w:t>
      </w:r>
      <w:r w:rsidR="00515A5B" w:rsidRPr="00515982">
        <w:rPr>
          <w:b/>
          <w:szCs w:val="28"/>
        </w:rPr>
        <w:t>.</w:t>
      </w:r>
    </w:p>
    <w:p w14:paraId="275DCF2B" w14:textId="77777777" w:rsidR="00515982" w:rsidRDefault="003D6720" w:rsidP="00515982">
      <w:pPr>
        <w:pStyle w:val="a3"/>
        <w:numPr>
          <w:ilvl w:val="0"/>
          <w:numId w:val="15"/>
        </w:numPr>
        <w:spacing w:after="0"/>
        <w:jc w:val="both"/>
        <w:rPr>
          <w:rFonts w:cs="Times New Roman"/>
          <w:szCs w:val="28"/>
        </w:rPr>
      </w:pPr>
      <w:r w:rsidRPr="00515A5B">
        <w:rPr>
          <w:rFonts w:cs="Times New Roman"/>
          <w:szCs w:val="28"/>
        </w:rPr>
        <w:t>потеря данных из БД</w:t>
      </w:r>
      <w:r w:rsidR="00BD291A" w:rsidRPr="00515A5B">
        <w:rPr>
          <w:rFonts w:cs="Times New Roman"/>
          <w:szCs w:val="28"/>
        </w:rPr>
        <w:t xml:space="preserve">, </w:t>
      </w:r>
    </w:p>
    <w:p w14:paraId="7B3F6E2C" w14:textId="788FBCFE" w:rsidR="007D384F" w:rsidRPr="00515A5B" w:rsidRDefault="00515982" w:rsidP="00515982">
      <w:pPr>
        <w:pStyle w:val="a3"/>
        <w:numPr>
          <w:ilvl w:val="0"/>
          <w:numId w:val="15"/>
        </w:numPr>
        <w:spacing w:after="0"/>
        <w:jc w:val="both"/>
        <w:rPr>
          <w:rFonts w:cs="Times New Roman"/>
          <w:szCs w:val="28"/>
        </w:rPr>
      </w:pPr>
      <w:r>
        <w:rPr>
          <w:rFonts w:cs="Times New Roman"/>
          <w:color w:val="000000"/>
          <w:szCs w:val="28"/>
        </w:rPr>
        <w:t>б</w:t>
      </w:r>
      <w:r w:rsidR="00515A5B" w:rsidRPr="00515A5B">
        <w:rPr>
          <w:rFonts w:cs="Times New Roman"/>
          <w:color w:val="000000"/>
          <w:szCs w:val="28"/>
        </w:rPr>
        <w:t xml:space="preserve">локировка </w:t>
      </w:r>
      <w:proofErr w:type="spellStart"/>
      <w:r w:rsidR="00515A5B" w:rsidRPr="00515A5B">
        <w:rPr>
          <w:rFonts w:cs="Times New Roman"/>
          <w:color w:val="000000"/>
          <w:szCs w:val="28"/>
        </w:rPr>
        <w:t>Telegram</w:t>
      </w:r>
      <w:proofErr w:type="spellEnd"/>
      <w:r w:rsidR="00515A5B" w:rsidRPr="00515A5B">
        <w:rPr>
          <w:rFonts w:cs="Times New Roman"/>
          <w:color w:val="000000"/>
          <w:szCs w:val="28"/>
        </w:rPr>
        <w:t xml:space="preserve"> в стране</w:t>
      </w:r>
      <w:r w:rsidR="00D32DA0" w:rsidRPr="00515A5B">
        <w:rPr>
          <w:rFonts w:cs="Times New Roman"/>
          <w:szCs w:val="28"/>
        </w:rPr>
        <w:t>.</w:t>
      </w:r>
    </w:p>
    <w:p w14:paraId="6D2C88F6" w14:textId="3491F90D" w:rsidR="00112A6E" w:rsidRPr="00C94889" w:rsidRDefault="00BB0FF3" w:rsidP="00515A5B">
      <w:pPr>
        <w:pStyle w:val="a3"/>
        <w:numPr>
          <w:ilvl w:val="0"/>
          <w:numId w:val="2"/>
        </w:numPr>
        <w:spacing w:after="0"/>
        <w:ind w:left="360"/>
        <w:jc w:val="both"/>
        <w:rPr>
          <w:b/>
          <w:szCs w:val="28"/>
        </w:rPr>
      </w:pPr>
      <w:r w:rsidRPr="00C94889">
        <w:rPr>
          <w:b/>
          <w:szCs w:val="28"/>
        </w:rPr>
        <w:t>Варианты компенсации рисков</w:t>
      </w:r>
    </w:p>
    <w:p w14:paraId="1B7EC866" w14:textId="77777777" w:rsidR="00515982" w:rsidRDefault="00515A5B" w:rsidP="00515982">
      <w:pPr>
        <w:pStyle w:val="a3"/>
        <w:numPr>
          <w:ilvl w:val="0"/>
          <w:numId w:val="16"/>
        </w:numPr>
        <w:spacing w:after="0"/>
        <w:jc w:val="both"/>
        <w:rPr>
          <w:szCs w:val="28"/>
        </w:rPr>
      </w:pPr>
      <w:r>
        <w:rPr>
          <w:szCs w:val="28"/>
        </w:rPr>
        <w:t>в</w:t>
      </w:r>
      <w:r w:rsidRPr="00515A5B">
        <w:rPr>
          <w:szCs w:val="28"/>
        </w:rPr>
        <w:t>осстановление данных из резервной копии</w:t>
      </w:r>
      <w:r w:rsidR="002F3230">
        <w:rPr>
          <w:szCs w:val="28"/>
        </w:rPr>
        <w:t xml:space="preserve">, </w:t>
      </w:r>
    </w:p>
    <w:p w14:paraId="5F0C3559" w14:textId="710CEC48" w:rsidR="00515A5B" w:rsidRPr="00515A5B" w:rsidRDefault="007E03CD" w:rsidP="00515982">
      <w:pPr>
        <w:pStyle w:val="a3"/>
        <w:numPr>
          <w:ilvl w:val="0"/>
          <w:numId w:val="16"/>
        </w:numPr>
        <w:spacing w:after="0"/>
        <w:jc w:val="both"/>
        <w:rPr>
          <w:szCs w:val="28"/>
        </w:rPr>
      </w:pPr>
      <w:r w:rsidRPr="007E03CD">
        <w:rPr>
          <w:szCs w:val="28"/>
        </w:rPr>
        <w:t>перенос бота на другую платформу</w:t>
      </w:r>
      <w:r w:rsidR="00515A5B" w:rsidRPr="00515A5B">
        <w:rPr>
          <w:szCs w:val="28"/>
        </w:rPr>
        <w:t>.</w:t>
      </w:r>
    </w:p>
    <w:p w14:paraId="7853F048" w14:textId="77777777" w:rsidR="00515982" w:rsidRPr="00515982" w:rsidRDefault="00515982" w:rsidP="00515982">
      <w:pPr>
        <w:spacing w:after="0"/>
        <w:ind w:left="426"/>
        <w:jc w:val="both"/>
        <w:rPr>
          <w:szCs w:val="28"/>
        </w:rPr>
      </w:pPr>
    </w:p>
    <w:sectPr w:rsidR="00515982" w:rsidRPr="0051598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F0837"/>
    <w:multiLevelType w:val="hybridMultilevel"/>
    <w:tmpl w:val="87AC3AEE"/>
    <w:lvl w:ilvl="0" w:tplc="F53ECD7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263FDF"/>
    <w:multiLevelType w:val="hybridMultilevel"/>
    <w:tmpl w:val="1B3C461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32014A"/>
    <w:multiLevelType w:val="hybridMultilevel"/>
    <w:tmpl w:val="08FE3806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">
    <w:nsid w:val="0BA91140"/>
    <w:multiLevelType w:val="hybridMultilevel"/>
    <w:tmpl w:val="41DE50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BF34C4"/>
    <w:multiLevelType w:val="hybridMultilevel"/>
    <w:tmpl w:val="04D84D1A"/>
    <w:lvl w:ilvl="0" w:tplc="F53ECD7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67A7110"/>
    <w:multiLevelType w:val="hybridMultilevel"/>
    <w:tmpl w:val="901E3880"/>
    <w:lvl w:ilvl="0" w:tplc="04190011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">
    <w:nsid w:val="23D307AE"/>
    <w:multiLevelType w:val="hybridMultilevel"/>
    <w:tmpl w:val="950A3914"/>
    <w:lvl w:ilvl="0" w:tplc="F53ECD7E">
      <w:start w:val="1"/>
      <w:numFmt w:val="decimal"/>
      <w:lvlText w:val="%1."/>
      <w:lvlJc w:val="left"/>
      <w:pPr>
        <w:ind w:left="1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>
    <w:nsid w:val="2B922E55"/>
    <w:multiLevelType w:val="hybridMultilevel"/>
    <w:tmpl w:val="997A8A94"/>
    <w:lvl w:ilvl="0" w:tplc="F53ECD7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CF33DE"/>
    <w:multiLevelType w:val="multilevel"/>
    <w:tmpl w:val="1E425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BF853B0"/>
    <w:multiLevelType w:val="hybridMultilevel"/>
    <w:tmpl w:val="E216F3FA"/>
    <w:lvl w:ilvl="0" w:tplc="F53ECD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416C1CCC"/>
    <w:multiLevelType w:val="hybridMultilevel"/>
    <w:tmpl w:val="A2169AB0"/>
    <w:lvl w:ilvl="0" w:tplc="CE90E1C2">
      <w:start w:val="1"/>
      <w:numFmt w:val="decimal"/>
      <w:lvlText w:val="%1."/>
      <w:lvlJc w:val="left"/>
      <w:pPr>
        <w:ind w:left="786" w:hanging="360"/>
      </w:pPr>
      <w:rPr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>
    <w:nsid w:val="46DC2870"/>
    <w:multiLevelType w:val="hybridMultilevel"/>
    <w:tmpl w:val="27B243AA"/>
    <w:lvl w:ilvl="0" w:tplc="F53ECD7E">
      <w:start w:val="1"/>
      <w:numFmt w:val="decimal"/>
      <w:lvlText w:val="%1."/>
      <w:lvlJc w:val="left"/>
      <w:pPr>
        <w:ind w:left="1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>
    <w:nsid w:val="579B0AFE"/>
    <w:multiLevelType w:val="hybridMultilevel"/>
    <w:tmpl w:val="E5F80100"/>
    <w:lvl w:ilvl="0" w:tplc="04190011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3">
    <w:nsid w:val="5F394E1F"/>
    <w:multiLevelType w:val="hybridMultilevel"/>
    <w:tmpl w:val="A2E23F52"/>
    <w:lvl w:ilvl="0" w:tplc="F53ECD7E">
      <w:start w:val="1"/>
      <w:numFmt w:val="decimal"/>
      <w:lvlText w:val="%1."/>
      <w:lvlJc w:val="left"/>
      <w:pPr>
        <w:ind w:left="1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>
    <w:nsid w:val="5FA638FD"/>
    <w:multiLevelType w:val="hybridMultilevel"/>
    <w:tmpl w:val="EE9A4EF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D335974"/>
    <w:multiLevelType w:val="hybridMultilevel"/>
    <w:tmpl w:val="997A8A94"/>
    <w:lvl w:ilvl="0" w:tplc="F53ECD7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2"/>
  </w:num>
  <w:num w:numId="3">
    <w:abstractNumId w:val="11"/>
  </w:num>
  <w:num w:numId="4">
    <w:abstractNumId w:val="4"/>
  </w:num>
  <w:num w:numId="5">
    <w:abstractNumId w:val="13"/>
  </w:num>
  <w:num w:numId="6">
    <w:abstractNumId w:val="0"/>
  </w:num>
  <w:num w:numId="7">
    <w:abstractNumId w:val="6"/>
  </w:num>
  <w:num w:numId="8">
    <w:abstractNumId w:val="7"/>
  </w:num>
  <w:num w:numId="9">
    <w:abstractNumId w:val="15"/>
  </w:num>
  <w:num w:numId="10">
    <w:abstractNumId w:val="8"/>
  </w:num>
  <w:num w:numId="11">
    <w:abstractNumId w:val="10"/>
  </w:num>
  <w:num w:numId="12">
    <w:abstractNumId w:val="3"/>
  </w:num>
  <w:num w:numId="13">
    <w:abstractNumId w:val="14"/>
  </w:num>
  <w:num w:numId="14">
    <w:abstractNumId w:val="1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651D"/>
    <w:rsid w:val="000507D4"/>
    <w:rsid w:val="0005498F"/>
    <w:rsid w:val="00112A6E"/>
    <w:rsid w:val="0011651D"/>
    <w:rsid w:val="0023073C"/>
    <w:rsid w:val="00286531"/>
    <w:rsid w:val="002B27F5"/>
    <w:rsid w:val="002D1A2A"/>
    <w:rsid w:val="002D246A"/>
    <w:rsid w:val="002F3230"/>
    <w:rsid w:val="003A3333"/>
    <w:rsid w:val="003D6720"/>
    <w:rsid w:val="0045197B"/>
    <w:rsid w:val="00467A25"/>
    <w:rsid w:val="00483ACC"/>
    <w:rsid w:val="004A3BE7"/>
    <w:rsid w:val="004D6D04"/>
    <w:rsid w:val="00515982"/>
    <w:rsid w:val="00515A5B"/>
    <w:rsid w:val="00532E3C"/>
    <w:rsid w:val="00544B91"/>
    <w:rsid w:val="00561E0D"/>
    <w:rsid w:val="00594DE7"/>
    <w:rsid w:val="005F4CD6"/>
    <w:rsid w:val="006949FE"/>
    <w:rsid w:val="006C0B77"/>
    <w:rsid w:val="00712194"/>
    <w:rsid w:val="00757D70"/>
    <w:rsid w:val="007D384F"/>
    <w:rsid w:val="007D7B99"/>
    <w:rsid w:val="007E03CD"/>
    <w:rsid w:val="008242FF"/>
    <w:rsid w:val="00870751"/>
    <w:rsid w:val="00922C48"/>
    <w:rsid w:val="00926F3B"/>
    <w:rsid w:val="00927783"/>
    <w:rsid w:val="00934249"/>
    <w:rsid w:val="00953926"/>
    <w:rsid w:val="00955F42"/>
    <w:rsid w:val="009A00D9"/>
    <w:rsid w:val="009A6E1F"/>
    <w:rsid w:val="00A42C4D"/>
    <w:rsid w:val="00A553FA"/>
    <w:rsid w:val="00A81C79"/>
    <w:rsid w:val="00AB7445"/>
    <w:rsid w:val="00B90F98"/>
    <w:rsid w:val="00B915B7"/>
    <w:rsid w:val="00BB0FF3"/>
    <w:rsid w:val="00BB2AC4"/>
    <w:rsid w:val="00BD291A"/>
    <w:rsid w:val="00C07D27"/>
    <w:rsid w:val="00C13444"/>
    <w:rsid w:val="00C21387"/>
    <w:rsid w:val="00C34FE6"/>
    <w:rsid w:val="00C94889"/>
    <w:rsid w:val="00CD3AC6"/>
    <w:rsid w:val="00D32DA0"/>
    <w:rsid w:val="00D625C0"/>
    <w:rsid w:val="00D70002"/>
    <w:rsid w:val="00D80758"/>
    <w:rsid w:val="00DB06CD"/>
    <w:rsid w:val="00E02454"/>
    <w:rsid w:val="00E242D0"/>
    <w:rsid w:val="00E353CB"/>
    <w:rsid w:val="00E81993"/>
    <w:rsid w:val="00EA59DF"/>
    <w:rsid w:val="00EE4070"/>
    <w:rsid w:val="00F12C76"/>
    <w:rsid w:val="00F4286A"/>
    <w:rsid w:val="00F5389D"/>
    <w:rsid w:val="00F71064"/>
    <w:rsid w:val="00FB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F213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0FF3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C1344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C948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0FF3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C1344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C948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1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xmlns:mc="http://schemas.openxmlformats.org/markup-compatibility/2006" xmlns:a14="http://schemas.microsoft.com/office/drawing/2010/main" val="44546A" mc:Ignorable=""/>
      </a:dk2>
      <a:lt2>
        <a:srgbClr xmlns:mc="http://schemas.openxmlformats.org/markup-compatibility/2006" xmlns:a14="http://schemas.microsoft.com/office/drawing/2010/main" val="E7E6E6" mc:Ignorable=""/>
      </a:lt2>
      <a:accent1>
        <a:srgbClr xmlns:mc="http://schemas.openxmlformats.org/markup-compatibility/2006" xmlns:a14="http://schemas.microsoft.com/office/drawing/2010/main" val="4472C4" mc:Ignorable=""/>
      </a:accent1>
      <a:accent2>
        <a:srgbClr xmlns:mc="http://schemas.openxmlformats.org/markup-compatibility/2006" xmlns:a14="http://schemas.microsoft.com/office/drawing/2010/main" val="ED7D31" mc:Ignorable=""/>
      </a:accent2>
      <a:accent3>
        <a:srgbClr xmlns:mc="http://schemas.openxmlformats.org/markup-compatibility/2006" xmlns:a14="http://schemas.microsoft.com/office/drawing/2010/main" val="A5A5A5" mc:Ignorable=""/>
      </a:accent3>
      <a:accent4>
        <a:srgbClr xmlns:mc="http://schemas.openxmlformats.org/markup-compatibility/2006" xmlns:a14="http://schemas.microsoft.com/office/drawing/2010/main" val="FFC000" mc:Ignorable=""/>
      </a:accent4>
      <a:accent5>
        <a:srgbClr xmlns:mc="http://schemas.openxmlformats.org/markup-compatibility/2006" xmlns:a14="http://schemas.microsoft.com/office/drawing/2010/main" val="5B9BD5" mc:Ignorable=""/>
      </a:accent5>
      <a:accent6>
        <a:srgbClr xmlns:mc="http://schemas.openxmlformats.org/markup-compatibility/2006" xmlns:a14="http://schemas.microsoft.com/office/drawing/2010/main" val="70AD47" mc:Ignorable=""/>
      </a:accent6>
      <a:hlink>
        <a:srgbClr xmlns:mc="http://schemas.openxmlformats.org/markup-compatibility/2006" xmlns:a14="http://schemas.microsoft.com/office/drawing/2010/main" val="0563C1" mc:Ignorable=""/>
      </a:hlink>
      <a:folHlink>
        <a:srgbClr xmlns:mc="http://schemas.openxmlformats.org/markup-compatibility/2006" xmlns:a14="http://schemas.microsoft.com/office/drawing/2010/main" val="954F72" mc:Ignorable="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xmlns:mc="http://schemas.openxmlformats.org/markup-compatibility/2006" xmlns:a14="http://schemas.microsoft.com/office/drawing/2010/main" val="000000" mc:Ignorable="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7A238-D894-42FD-9D93-BE2FBC613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Ерошкин Кирилл Алексеевич</dc:creator>
  <cp:keywords/>
  <dc:description/>
  <cp:lastModifiedBy>Anna</cp:lastModifiedBy>
  <cp:revision>61</cp:revision>
  <dcterms:created xsi:type="dcterms:W3CDTF">2025-03-06T13:20:00Z</dcterms:created>
  <dcterms:modified xsi:type="dcterms:W3CDTF">2025-03-23T18:30:00Z</dcterms:modified>
</cp:coreProperties>
</file>